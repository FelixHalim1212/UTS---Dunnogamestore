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E01009"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06C76EEE" wp14:editId="2BF749F9">
                <wp:simplePos x="0" y="0"/>
                <wp:positionH relativeFrom="column">
                  <wp:posOffset>-202474</wp:posOffset>
                </wp:positionH>
                <wp:positionV relativeFrom="page">
                  <wp:posOffset>938150</wp:posOffset>
                </wp:positionV>
                <wp:extent cx="3938905" cy="8657111"/>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469A4168" id="Persegi panjang 3" o:spid="_x0000_s1026" alt="persegi panjang putih untuk teks pada cover"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48DDA10F" wp14:editId="7978A0DA">
            <wp:simplePos x="0" y="0"/>
            <wp:positionH relativeFrom="column">
              <wp:posOffset>-746975</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7-1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469BD9A" w14:textId="77777777" w:rsidTr="00AB02A7">
        <w:trPr>
          <w:trHeight w:val="1894"/>
        </w:trPr>
        <w:tc>
          <w:tcPr>
            <w:tcW w:w="5580" w:type="dxa"/>
            <w:tcBorders>
              <w:top w:val="nil"/>
              <w:left w:val="nil"/>
              <w:bottom w:val="nil"/>
              <w:right w:val="nil"/>
            </w:tcBorders>
          </w:tcPr>
          <w:p w14:paraId="34D40F9F" w14:textId="77777777" w:rsidR="00D077E9" w:rsidRDefault="00D077E9" w:rsidP="00AB02A7">
            <w:r>
              <w:rPr>
                <w:noProof/>
                <w:lang w:val="en-US" w:eastAsia="zh-CN"/>
              </w:rPr>
              <mc:AlternateContent>
                <mc:Choice Requires="wps">
                  <w:drawing>
                    <wp:inline distT="0" distB="0" distL="0" distR="0" wp14:anchorId="23BFB452" wp14:editId="0C7581A3">
                      <wp:extent cx="3528695" cy="1524000"/>
                      <wp:effectExtent l="0" t="0" r="0" b="0"/>
                      <wp:docPr id="8" name="Kotak Teks 8"/>
                      <wp:cNvGraphicFramePr/>
                      <a:graphic xmlns:a="http://schemas.openxmlformats.org/drawingml/2006/main">
                        <a:graphicData uri="http://schemas.microsoft.com/office/word/2010/wordprocessingShape">
                          <wps:wsp>
                            <wps:cNvSpPr txBox="1"/>
                            <wps:spPr>
                              <a:xfrm>
                                <a:off x="0" y="0"/>
                                <a:ext cx="3528695" cy="1524000"/>
                              </a:xfrm>
                              <a:prstGeom prst="rect">
                                <a:avLst/>
                              </a:prstGeom>
                              <a:noFill/>
                              <a:ln w="6350">
                                <a:noFill/>
                              </a:ln>
                            </wps:spPr>
                            <wps:txbx>
                              <w:txbxContent>
                                <w:p w14:paraId="5BEF4797" w14:textId="0A323505" w:rsidR="00D077E9" w:rsidRPr="00D948E6" w:rsidRDefault="00B203F3" w:rsidP="00EE64AD">
                                  <w:pPr>
                                    <w:pStyle w:val="Title"/>
                                    <w:spacing w:line="204" w:lineRule="auto"/>
                                    <w:rPr>
                                      <w:sz w:val="52"/>
                                      <w:szCs w:val="44"/>
                                      <w:lang w:val="en-US"/>
                                    </w:rPr>
                                  </w:pPr>
                                  <w:r>
                                    <w:rPr>
                                      <w:sz w:val="52"/>
                                      <w:szCs w:val="44"/>
                                      <w:lang w:val="en-US" w:bidi="id-ID"/>
                                    </w:rPr>
                                    <w:t>Dunno GameStore</w:t>
                                  </w:r>
                                </w:p>
                                <w:p w14:paraId="059A41A7" w14:textId="2C8E4CFE" w:rsidR="00D077E9" w:rsidRPr="00D948E6" w:rsidRDefault="00D077E9" w:rsidP="00EE64AD">
                                  <w:pPr>
                                    <w:pStyle w:val="Title"/>
                                    <w:spacing w:after="0" w:line="204" w:lineRule="auto"/>
                                    <w:rPr>
                                      <w:sz w:val="52"/>
                                      <w:szCs w:val="44"/>
                                      <w:lang w:val="en-US"/>
                                    </w:rPr>
                                  </w:pPr>
                                  <w:r w:rsidRPr="00D948E6">
                                    <w:rPr>
                                      <w:sz w:val="52"/>
                                      <w:szCs w:val="44"/>
                                      <w:lang w:bidi="id-ID"/>
                                    </w:rPr>
                                    <w:t>20</w:t>
                                  </w:r>
                                  <w:r w:rsidR="00D948E6">
                                    <w:rPr>
                                      <w:sz w:val="52"/>
                                      <w:szCs w:val="44"/>
                                      <w:lang w:val="en-US" w:bidi="id-ID"/>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3BFB452" id="_x0000_t202" coordsize="21600,21600" o:spt="202" path="m,l,21600r21600,l21600,xe">
                      <v:stroke joinstyle="miter"/>
                      <v:path gradientshapeok="t" o:connecttype="rect"/>
                    </v:shapetype>
                    <v:shape id="Kotak Teks 8" o:spid="_x0000_s1026" type="#_x0000_t202" style="width:277.85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" filled="f" stroked="f" strokeweight=".5pt">
                      <v:textbox>
                        <w:txbxContent>
                          <w:p w14:paraId="5BEF4797" w14:textId="0A323505" w:rsidR="00D077E9" w:rsidRPr="00D948E6" w:rsidRDefault="00B203F3" w:rsidP="00EE64AD">
                            <w:pPr>
                              <w:pStyle w:val="Title"/>
                              <w:spacing w:line="204" w:lineRule="auto"/>
                              <w:rPr>
                                <w:sz w:val="52"/>
                                <w:szCs w:val="44"/>
                                <w:lang w:val="en-US"/>
                              </w:rPr>
                            </w:pPr>
                            <w:r>
                              <w:rPr>
                                <w:sz w:val="52"/>
                                <w:szCs w:val="44"/>
                                <w:lang w:val="en-US" w:bidi="id-ID"/>
                              </w:rPr>
                              <w:t>Dunno GameStore</w:t>
                            </w:r>
                          </w:p>
                          <w:p w14:paraId="059A41A7" w14:textId="2C8E4CFE" w:rsidR="00D077E9" w:rsidRPr="00D948E6" w:rsidRDefault="00D077E9" w:rsidP="00EE64AD">
                            <w:pPr>
                              <w:pStyle w:val="Title"/>
                              <w:spacing w:after="0" w:line="204" w:lineRule="auto"/>
                              <w:rPr>
                                <w:sz w:val="52"/>
                                <w:szCs w:val="44"/>
                                <w:lang w:val="en-US"/>
                              </w:rPr>
                            </w:pPr>
                            <w:r w:rsidRPr="00D948E6">
                              <w:rPr>
                                <w:sz w:val="52"/>
                                <w:szCs w:val="44"/>
                                <w:lang w:bidi="id-ID"/>
                              </w:rPr>
                              <w:t>20</w:t>
                            </w:r>
                            <w:r w:rsidR="00D948E6">
                              <w:rPr>
                                <w:sz w:val="52"/>
                                <w:szCs w:val="44"/>
                                <w:lang w:val="en-US" w:bidi="id-ID"/>
                              </w:rPr>
                              <w:t>23</w:t>
                            </w:r>
                          </w:p>
                        </w:txbxContent>
                      </v:textbox>
                      <w10:anchorlock/>
                    </v:shape>
                  </w:pict>
                </mc:Fallback>
              </mc:AlternateContent>
            </w:r>
          </w:p>
          <w:p w14:paraId="4668253F" w14:textId="77777777" w:rsidR="00D077E9" w:rsidRDefault="00D077E9" w:rsidP="00AB02A7">
            <w:r>
              <w:rPr>
                <w:noProof/>
                <w:lang w:val="en-US" w:eastAsia="zh-CN"/>
              </w:rPr>
              <mc:AlternateContent>
                <mc:Choice Requires="wps">
                  <w:drawing>
                    <wp:inline distT="0" distB="0" distL="0" distR="0" wp14:anchorId="12FB0782" wp14:editId="435BD008">
                      <wp:extent cx="1390918"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oel="http://schemas.microsoft.com/office/2019/extlst">
                  <w:pict>
                    <v:line w14:anchorId="79A0B6E2" id="Konektor Lurus 5"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3179B2D" w14:textId="77777777" w:rsidTr="00483563">
        <w:trPr>
          <w:trHeight w:val="7780"/>
        </w:trPr>
        <w:tc>
          <w:tcPr>
            <w:tcW w:w="5580" w:type="dxa"/>
            <w:tcBorders>
              <w:top w:val="nil"/>
              <w:left w:val="nil"/>
              <w:bottom w:val="nil"/>
              <w:right w:val="nil"/>
            </w:tcBorders>
          </w:tcPr>
          <w:p w14:paraId="62E09AE1" w14:textId="77777777" w:rsidR="00B203F3" w:rsidRDefault="00D948E6" w:rsidP="00B203F3">
            <w:pPr>
              <w:spacing w:after="160" w:line="259" w:lineRule="auto"/>
              <w:rPr>
                <w:rFonts w:ascii="Times New Roman" w:hAnsi="Times New Roman" w:cs="Times New Roman"/>
                <w:sz w:val="24"/>
                <w:szCs w:val="24"/>
              </w:rPr>
            </w:pPr>
            <w:r w:rsidRPr="00B203F3">
              <w:rPr>
                <w:noProof/>
                <w:lang w:val="en-US"/>
              </w:rPr>
              <w:t xml:space="preserve">Nama Anggota </w:t>
            </w:r>
            <w:r w:rsidRPr="00B203F3">
              <w:rPr>
                <w:noProof/>
                <w:lang w:val="en-US"/>
              </w:rPr>
              <w:br/>
            </w:r>
            <w:r w:rsidR="00B203F3" w:rsidRPr="00B203F3">
              <w:rPr>
                <w:rFonts w:ascii="Times New Roman" w:hAnsi="Times New Roman" w:cs="Times New Roman"/>
                <w:sz w:val="24"/>
                <w:szCs w:val="24"/>
              </w:rPr>
              <w:t xml:space="preserve"> </w:t>
            </w:r>
            <w:r w:rsidR="00B203F3">
              <w:rPr>
                <w:rFonts w:ascii="Times New Roman" w:hAnsi="Times New Roman" w:cs="Times New Roman"/>
                <w:sz w:val="24"/>
                <w:szCs w:val="24"/>
              </w:rPr>
              <w:t xml:space="preserve">1. </w:t>
            </w:r>
            <w:r w:rsidR="00B203F3" w:rsidRPr="00B203F3">
              <w:rPr>
                <w:rFonts w:ascii="Times New Roman" w:hAnsi="Times New Roman" w:cs="Times New Roman"/>
                <w:sz w:val="24"/>
                <w:szCs w:val="24"/>
                <w:lang w:val="en-US"/>
              </w:rPr>
              <w:t xml:space="preserve"> </w:t>
            </w:r>
            <w:r w:rsidR="00B203F3" w:rsidRPr="00B203F3">
              <w:rPr>
                <w:rFonts w:ascii="Times New Roman" w:hAnsi="Times New Roman" w:cs="Times New Roman"/>
                <w:sz w:val="24"/>
                <w:szCs w:val="24"/>
              </w:rPr>
              <w:t>Steven Marcelino</w:t>
            </w:r>
            <w:r w:rsidR="00B203F3" w:rsidRPr="00B203F3">
              <w:rPr>
                <w:rFonts w:ascii="Times New Roman" w:hAnsi="Times New Roman" w:cs="Times New Roman"/>
                <w:sz w:val="24"/>
                <w:szCs w:val="24"/>
              </w:rPr>
              <w:tab/>
            </w:r>
            <w:r w:rsidR="00B203F3">
              <w:rPr>
                <w:rFonts w:ascii="Times New Roman" w:hAnsi="Times New Roman" w:cs="Times New Roman"/>
                <w:sz w:val="24"/>
                <w:szCs w:val="24"/>
                <w:lang w:val="en-US"/>
              </w:rPr>
              <w:t xml:space="preserve"> </w:t>
            </w:r>
            <w:r w:rsidR="00B203F3" w:rsidRPr="00B203F3">
              <w:rPr>
                <w:rFonts w:ascii="Times New Roman" w:hAnsi="Times New Roman" w:cs="Times New Roman"/>
                <w:sz w:val="24"/>
                <w:szCs w:val="24"/>
              </w:rPr>
              <w:t>(211111273)</w:t>
            </w:r>
          </w:p>
          <w:p w14:paraId="25691A38" w14:textId="77777777" w:rsidR="00B203F3" w:rsidRDefault="00B203F3" w:rsidP="00B203F3">
            <w:pPr>
              <w:spacing w:after="160" w:line="259" w:lineRule="auto"/>
              <w:rPr>
                <w:rFonts w:ascii="Times New Roman" w:hAnsi="Times New Roman" w:cs="Times New Roman"/>
                <w:sz w:val="24"/>
                <w:szCs w:val="24"/>
              </w:rPr>
            </w:pPr>
            <w:r>
              <w:rPr>
                <w:rFonts w:ascii="Times New Roman" w:hAnsi="Times New Roman" w:cs="Times New Roman"/>
                <w:sz w:val="24"/>
                <w:szCs w:val="24"/>
                <w:lang w:val="en-US"/>
              </w:rPr>
              <w:t xml:space="preserve"> 2. </w:t>
            </w:r>
            <w:r w:rsidRPr="00B203F3">
              <w:rPr>
                <w:rFonts w:ascii="Times New Roman" w:hAnsi="Times New Roman" w:cs="Times New Roman"/>
                <w:sz w:val="24"/>
                <w:szCs w:val="24"/>
              </w:rPr>
              <w:t xml:space="preserve">Felix Stephan </w:t>
            </w:r>
            <w:r w:rsidRPr="00B203F3">
              <w:rPr>
                <w:rFonts w:ascii="Times New Roman" w:hAnsi="Times New Roman" w:cs="Times New Roman"/>
                <w:sz w:val="24"/>
                <w:szCs w:val="24"/>
              </w:rPr>
              <w:tab/>
              <w:t>(211111261)</w:t>
            </w:r>
          </w:p>
          <w:p w14:paraId="79A76F9E" w14:textId="2089E13C" w:rsidR="00B203F3" w:rsidRPr="00B203F3" w:rsidRDefault="00B203F3" w:rsidP="00B203F3">
            <w:pPr>
              <w:spacing w:after="160" w:line="259" w:lineRule="auto"/>
              <w:rPr>
                <w:rFonts w:ascii="Times New Roman" w:hAnsi="Times New Roman" w:cs="Times New Roman"/>
                <w:sz w:val="24"/>
                <w:szCs w:val="24"/>
              </w:rPr>
            </w:pPr>
            <w:r>
              <w:rPr>
                <w:rFonts w:ascii="Times New Roman" w:hAnsi="Times New Roman" w:cs="Times New Roman"/>
                <w:sz w:val="24"/>
                <w:szCs w:val="24"/>
                <w:lang w:val="en-US"/>
              </w:rPr>
              <w:t xml:space="preserve"> 3. </w:t>
            </w:r>
            <w:r w:rsidRPr="00B203F3">
              <w:rPr>
                <w:rFonts w:ascii="Times New Roman" w:hAnsi="Times New Roman" w:cs="Times New Roman"/>
                <w:sz w:val="24"/>
                <w:szCs w:val="24"/>
              </w:rPr>
              <w:t>Felix Halim</w:t>
            </w:r>
            <w:r w:rsidRPr="00B203F3">
              <w:rPr>
                <w:rFonts w:ascii="Times New Roman" w:hAnsi="Times New Roman" w:cs="Times New Roman"/>
                <w:sz w:val="24"/>
                <w:szCs w:val="24"/>
              </w:rPr>
              <w:tab/>
              <w:t>(211110030)</w:t>
            </w:r>
          </w:p>
          <w:p w14:paraId="079B7D03" w14:textId="2771F3DD" w:rsidR="00D077E9" w:rsidRPr="00D948E6" w:rsidRDefault="00D077E9" w:rsidP="00AB02A7">
            <w:pPr>
              <w:rPr>
                <w:noProof/>
                <w:lang w:val="en-US"/>
              </w:rPr>
            </w:pPr>
          </w:p>
        </w:tc>
      </w:tr>
      <w:tr w:rsidR="00D077E9" w14:paraId="2D218C57" w14:textId="77777777" w:rsidTr="00AB02A7">
        <w:trPr>
          <w:trHeight w:val="2438"/>
        </w:trPr>
        <w:tc>
          <w:tcPr>
            <w:tcW w:w="5580" w:type="dxa"/>
            <w:tcBorders>
              <w:top w:val="nil"/>
              <w:left w:val="nil"/>
              <w:bottom w:val="nil"/>
              <w:right w:val="nil"/>
            </w:tcBorders>
          </w:tcPr>
          <w:sdt>
            <w:sdtPr>
              <w:id w:val="1080870105"/>
              <w:placeholder>
                <w:docPart w:val="6E21841493814107BE6C063C3D69232F"/>
              </w:placeholder>
              <w15:appearance w15:val="hidden"/>
            </w:sdtPr>
            <w:sdtEndPr/>
            <w:sdtContent>
              <w:p w14:paraId="6BA90B4D" w14:textId="1923D6B1" w:rsidR="00D077E9" w:rsidRDefault="00B70D71" w:rsidP="00AB02A7">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B203F3">
                  <w:rPr>
                    <w:rStyle w:val="SubtitleChar"/>
                    <w:b w:val="0"/>
                    <w:noProof/>
                    <w:lang w:bidi="id-ID"/>
                  </w:rPr>
                  <w:t>11 Juli</w:t>
                </w:r>
                <w:r>
                  <w:rPr>
                    <w:rStyle w:val="SubtitleChar"/>
                    <w:b w:val="0"/>
                    <w:lang w:bidi="id-ID"/>
                  </w:rPr>
                  <w:fldChar w:fldCharType="end"/>
                </w:r>
              </w:p>
            </w:sdtContent>
          </w:sdt>
          <w:p w14:paraId="4F236FD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34489986" wp14:editId="6036829E">
                      <wp:extent cx="1493949"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xmlns:oel="http://schemas.microsoft.com/office/2019/extlst">
                  <w:pict>
                    <v:line w14:anchorId="54F27BBD" id="Konektor Lurus 6" o:spid="_x0000_s1026" alt="pemisah teks"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1D86C0CF" w14:textId="77777777" w:rsidR="00D077E9" w:rsidRDefault="00D077E9" w:rsidP="00AB02A7">
            <w:pPr>
              <w:rPr>
                <w:noProof/>
                <w:sz w:val="10"/>
                <w:szCs w:val="10"/>
              </w:rPr>
            </w:pPr>
          </w:p>
          <w:p w14:paraId="559F8B08" w14:textId="77777777" w:rsidR="00D077E9" w:rsidRDefault="00D077E9" w:rsidP="00AB02A7">
            <w:pPr>
              <w:rPr>
                <w:noProof/>
                <w:sz w:val="10"/>
                <w:szCs w:val="10"/>
              </w:rPr>
            </w:pPr>
          </w:p>
          <w:p w14:paraId="3F985CEB" w14:textId="35AD4481" w:rsidR="00D077E9" w:rsidRPr="00D948E6" w:rsidRDefault="00D077E9" w:rsidP="00AB02A7">
            <w:pPr>
              <w:rPr>
                <w:lang w:val="en-US"/>
              </w:rPr>
            </w:pPr>
          </w:p>
          <w:p w14:paraId="533180A8" w14:textId="77777777" w:rsidR="00D077E9" w:rsidRPr="00D86945" w:rsidRDefault="00D077E9" w:rsidP="00AB02A7">
            <w:pPr>
              <w:rPr>
                <w:noProof/>
                <w:sz w:val="10"/>
                <w:szCs w:val="10"/>
              </w:rPr>
            </w:pPr>
          </w:p>
        </w:tc>
      </w:tr>
    </w:tbl>
    <w:p w14:paraId="7B11C13D" w14:textId="5329D4EA"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4908F2C4" wp14:editId="06D9FCDD">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oel="http://schemas.microsoft.com/office/2019/extlst">
            <w:pict>
              <v:rect w14:anchorId="3444A32E" id="Persegi panjang 2" o:spid="_x0000_s1026" alt="persegi panjang berwarna"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id-ID"/>
        </w:rPr>
        <w:br w:type="page"/>
      </w:r>
    </w:p>
    <w:p w14:paraId="732F46FB" w14:textId="6085243C" w:rsidR="00D077E9" w:rsidRDefault="008A37E4" w:rsidP="008A37E4">
      <w:pPr>
        <w:pStyle w:val="Heading1"/>
      </w:pPr>
      <w:r>
        <w:lastRenderedPageBreak/>
        <w:t>Bab 1 Latar Belakang</w:t>
      </w:r>
    </w:p>
    <w:p w14:paraId="6ECBEDA8" w14:textId="1C408765" w:rsidR="008A37E4" w:rsidRDefault="008A37E4" w:rsidP="008A37E4">
      <w:pPr>
        <w:ind w:firstLine="720"/>
        <w:jc w:val="both"/>
        <w:rPr>
          <w:b w:val="0"/>
          <w:bCs/>
        </w:rPr>
      </w:pPr>
      <w:r w:rsidRPr="008A37E4">
        <w:rPr>
          <w:b w:val="0"/>
          <w:bCs/>
        </w:rPr>
        <w:t>Topik yang akan diangkat dalam perancangan ini adalah pembuatan aplikasi top-up game untuk Dunnogamestore. Aplikasi ini bertujuan untuk memudahkan pengguna game dalam melakukan pembelian item dalam game secara cepat, mudah, dan terpercaya. Dengan adanya aplikasi ini, diharapkan pengguna game dapat mengakses berbagai game populer dan melakukan top-up dengan lebih efisien, meningkatkan pengalaman bermain mereka.</w:t>
      </w:r>
    </w:p>
    <w:p w14:paraId="7296FBEA" w14:textId="0609ACF4" w:rsidR="008A37E4" w:rsidRDefault="008A37E4" w:rsidP="008A37E4">
      <w:pPr>
        <w:ind w:firstLine="720"/>
        <w:jc w:val="both"/>
        <w:rPr>
          <w:b w:val="0"/>
          <w:bCs/>
        </w:rPr>
      </w:pPr>
      <w:r w:rsidRPr="008A37E4">
        <w:rPr>
          <w:b w:val="0"/>
          <w:bCs/>
        </w:rPr>
        <w:t>Dunnogamestore sebagai toko game online menghadapi beberapa masalah terkait layanan top-up game. Pertama, sulitnya para pengguna game dalam mencari informasi yang akurat dan terpercaya mengenai harga dan deskripsi game yang tersedia. Kedua, proses pembayaran yang kurang efisien dan memakan waktu. Hal ini menghambat pengguna dalam melakukan top-up game dengan cepat dan dapat mengurangi kepuasan mereka dalam bermain game.</w:t>
      </w:r>
    </w:p>
    <w:p w14:paraId="3C3CD04D" w14:textId="075C4C93" w:rsidR="008A37E4" w:rsidRPr="008A37E4" w:rsidRDefault="008A37E4" w:rsidP="008A37E4">
      <w:pPr>
        <w:ind w:firstLine="720"/>
        <w:jc w:val="both"/>
        <w:rPr>
          <w:b w:val="0"/>
          <w:bCs/>
        </w:rPr>
      </w:pPr>
      <w:r w:rsidRPr="008A37E4">
        <w:rPr>
          <w:b w:val="0"/>
          <w:bCs/>
        </w:rPr>
        <w:t>Solusi yang ditawarkan adalah pengembangan aplikasi top-up game Dunnogamestore yang mudah digunakan dan terpercaya. Aplikasi ini akan menyediakan informasi lengkap mengenai game yang tersedia di Dunnogamestore, termasuk harga dan deskripsi game, sehingga pengguna dapat dengan mudah menemukan game yang mereka inginkan. Selain itu, aplikasi ini juga akan menyediakan proses pembayaran yang cepat dan aman, melalui berbagai metode pembayaran yang tersedia. Dengan adanya aplikasi ini, Dunnogamestore dapat meningkatkan pelayanan kepada pelanggan dan memperkuat kepercayaan mereka terhadap layanan top-up game yang disediakan.</w:t>
      </w:r>
    </w:p>
    <w:p w14:paraId="46875C80" w14:textId="491DE2A6" w:rsidR="008A37E4" w:rsidRPr="00D948E6" w:rsidRDefault="008A37E4" w:rsidP="008A37E4">
      <w:pPr>
        <w:pStyle w:val="Heading1"/>
      </w:pPr>
      <w:r>
        <w:lastRenderedPageBreak/>
        <w:t>Bab 2 Hasil Rancangan Aplikasi</w:t>
      </w:r>
    </w:p>
    <w:tbl>
      <w:tblPr>
        <w:tblpPr w:leftFromText="180" w:rightFromText="180" w:vertAnchor="text" w:horzAnchor="margin" w:tblpY="-32"/>
        <w:tblW w:w="9999" w:type="dxa"/>
        <w:tblCellMar>
          <w:left w:w="0" w:type="dxa"/>
          <w:right w:w="0" w:type="dxa"/>
        </w:tblCellMar>
        <w:tblLook w:val="0000" w:firstRow="0" w:lastRow="0" w:firstColumn="0" w:lastColumn="0" w:noHBand="0" w:noVBand="0"/>
      </w:tblPr>
      <w:tblGrid>
        <w:gridCol w:w="9999"/>
      </w:tblGrid>
      <w:tr w:rsidR="00C63D83" w14:paraId="53B35BC5" w14:textId="77777777" w:rsidTr="00C63D83">
        <w:trPr>
          <w:trHeight w:val="3546"/>
        </w:trPr>
        <w:tc>
          <w:tcPr>
            <w:tcW w:w="9999" w:type="dxa"/>
          </w:tcPr>
          <w:p w14:paraId="01AF502C" w14:textId="50EC2A2B" w:rsidR="00C63D83" w:rsidRDefault="00C63D83" w:rsidP="00C63D83">
            <w:pPr>
              <w:pStyle w:val="Subtitle"/>
              <w:framePr w:hSpace="0" w:wrap="auto" w:vAnchor="margin" w:hAnchor="text" w:yAlign="inline"/>
              <w:rPr>
                <w:lang w:val="en-US"/>
              </w:rPr>
            </w:pPr>
            <w:r>
              <w:rPr>
                <w:lang w:val="en-US"/>
              </w:rPr>
              <w:lastRenderedPageBreak/>
              <w:t xml:space="preserve">2.1 Hasil rancangan </w:t>
            </w:r>
          </w:p>
          <w:p w14:paraId="394D3FCD" w14:textId="3D572922" w:rsidR="00C63D83" w:rsidRDefault="00571B60" w:rsidP="00C63D83">
            <w:pPr>
              <w:pStyle w:val="Konten"/>
              <w:numPr>
                <w:ilvl w:val="0"/>
                <w:numId w:val="3"/>
              </w:numPr>
              <w:rPr>
                <w:lang w:val="en-US"/>
              </w:rPr>
            </w:pPr>
            <w:r>
              <w:rPr>
                <w:noProof/>
              </w:rPr>
              <w:drawing>
                <wp:anchor distT="0" distB="0" distL="114300" distR="114300" simplePos="0" relativeHeight="251662336" behindDoc="1" locked="0" layoutInCell="1" allowOverlap="1" wp14:anchorId="67FECD55" wp14:editId="4A216E7E">
                  <wp:simplePos x="0" y="0"/>
                  <wp:positionH relativeFrom="column">
                    <wp:posOffset>457200</wp:posOffset>
                  </wp:positionH>
                  <wp:positionV relativeFrom="paragraph">
                    <wp:posOffset>323215</wp:posOffset>
                  </wp:positionV>
                  <wp:extent cx="2198564" cy="4097523"/>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198564" cy="40975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Halaman Login</w:t>
            </w:r>
          </w:p>
          <w:p w14:paraId="1809F6C6" w14:textId="1B0581F4" w:rsidR="00571B60" w:rsidRDefault="00571B60" w:rsidP="00571B60">
            <w:pPr>
              <w:pStyle w:val="Konten"/>
              <w:rPr>
                <w:lang w:val="en-US"/>
              </w:rPr>
            </w:pPr>
          </w:p>
          <w:p w14:paraId="13A5F23D" w14:textId="4064E63E" w:rsidR="00571B60" w:rsidRDefault="00571B60" w:rsidP="00571B60">
            <w:pPr>
              <w:rPr>
                <w:b w:val="0"/>
                <w:bCs/>
              </w:rPr>
            </w:pPr>
            <w:r w:rsidRPr="00571B60">
              <w:rPr>
                <w:b w:val="0"/>
                <w:bCs/>
              </w:rPr>
              <w:t>Halaman login yg user wajib memasukkan akun nya sebelum menuju ke halaman utama.</w:t>
            </w:r>
          </w:p>
          <w:p w14:paraId="79E1A985" w14:textId="61313AB7" w:rsidR="00571B60" w:rsidRDefault="00571B60" w:rsidP="00571B60">
            <w:pPr>
              <w:rPr>
                <w:b w:val="0"/>
                <w:bCs/>
              </w:rPr>
            </w:pPr>
          </w:p>
          <w:p w14:paraId="38A671CC" w14:textId="6468677D" w:rsidR="00571B60" w:rsidRDefault="00571B60" w:rsidP="00571B60">
            <w:pPr>
              <w:rPr>
                <w:b w:val="0"/>
                <w:bCs/>
              </w:rPr>
            </w:pPr>
          </w:p>
          <w:p w14:paraId="14571216" w14:textId="6B5D8A24" w:rsidR="00571B60" w:rsidRDefault="00571B60" w:rsidP="00571B60">
            <w:pPr>
              <w:rPr>
                <w:b w:val="0"/>
                <w:bCs/>
              </w:rPr>
            </w:pPr>
          </w:p>
          <w:p w14:paraId="7E897119" w14:textId="79C4CD2E" w:rsidR="00571B60" w:rsidRDefault="00571B60" w:rsidP="00571B60">
            <w:pPr>
              <w:rPr>
                <w:b w:val="0"/>
                <w:bCs/>
              </w:rPr>
            </w:pPr>
          </w:p>
          <w:p w14:paraId="0E005CB8" w14:textId="3EF1ADD3" w:rsidR="00571B60" w:rsidRDefault="00571B60" w:rsidP="00571B60">
            <w:pPr>
              <w:rPr>
                <w:b w:val="0"/>
                <w:bCs/>
              </w:rPr>
            </w:pPr>
          </w:p>
          <w:p w14:paraId="58A64D38" w14:textId="7EED47D0" w:rsidR="00571B60" w:rsidRDefault="00571B60" w:rsidP="00571B60">
            <w:pPr>
              <w:rPr>
                <w:b w:val="0"/>
                <w:bCs/>
              </w:rPr>
            </w:pPr>
          </w:p>
          <w:p w14:paraId="6FE8FB08" w14:textId="57F36781" w:rsidR="00571B60" w:rsidRDefault="00571B60" w:rsidP="00571B60">
            <w:pPr>
              <w:rPr>
                <w:b w:val="0"/>
                <w:bCs/>
              </w:rPr>
            </w:pPr>
          </w:p>
          <w:p w14:paraId="2FD6949C" w14:textId="560FE8DB" w:rsidR="00571B60" w:rsidRDefault="00571B60" w:rsidP="00571B60">
            <w:pPr>
              <w:rPr>
                <w:b w:val="0"/>
                <w:bCs/>
              </w:rPr>
            </w:pPr>
          </w:p>
          <w:p w14:paraId="3B64FEA3" w14:textId="2C898E54" w:rsidR="00571B60" w:rsidRDefault="00571B60" w:rsidP="00571B60">
            <w:pPr>
              <w:rPr>
                <w:b w:val="0"/>
                <w:bCs/>
              </w:rPr>
            </w:pPr>
          </w:p>
          <w:p w14:paraId="3426018F" w14:textId="3116AB02" w:rsidR="00571B60" w:rsidRDefault="00571B60" w:rsidP="00571B60">
            <w:pPr>
              <w:rPr>
                <w:b w:val="0"/>
                <w:bCs/>
              </w:rPr>
            </w:pPr>
          </w:p>
          <w:p w14:paraId="4DAB4052" w14:textId="3DCF6667" w:rsidR="00571B60" w:rsidRDefault="00571B60" w:rsidP="00571B60">
            <w:pPr>
              <w:rPr>
                <w:b w:val="0"/>
                <w:bCs/>
              </w:rPr>
            </w:pPr>
          </w:p>
          <w:p w14:paraId="58984460" w14:textId="6483F13D" w:rsidR="00571B60" w:rsidRDefault="00571B60" w:rsidP="00571B60">
            <w:pPr>
              <w:rPr>
                <w:b w:val="0"/>
                <w:bCs/>
              </w:rPr>
            </w:pPr>
          </w:p>
          <w:p w14:paraId="34CA8D3F" w14:textId="59998CCA" w:rsidR="00571B60" w:rsidRDefault="00571B60" w:rsidP="00571B60">
            <w:pPr>
              <w:rPr>
                <w:b w:val="0"/>
                <w:bCs/>
              </w:rPr>
            </w:pPr>
          </w:p>
          <w:p w14:paraId="72BB1897" w14:textId="77777777" w:rsidR="00571B60" w:rsidRDefault="00571B60" w:rsidP="00571B60">
            <w:pPr>
              <w:rPr>
                <w:b w:val="0"/>
                <w:bCs/>
              </w:rPr>
            </w:pPr>
          </w:p>
          <w:p w14:paraId="0BB02E71" w14:textId="07C16070" w:rsidR="00571B60" w:rsidRDefault="00571B60" w:rsidP="00571B60">
            <w:pPr>
              <w:pStyle w:val="ListParagraph"/>
              <w:numPr>
                <w:ilvl w:val="0"/>
                <w:numId w:val="3"/>
              </w:numPr>
              <w:rPr>
                <w:b w:val="0"/>
                <w:bCs/>
                <w:lang w:val="en-US"/>
              </w:rPr>
            </w:pPr>
            <w:r>
              <w:rPr>
                <w:noProof/>
              </w:rPr>
              <w:lastRenderedPageBreak/>
              <w:drawing>
                <wp:anchor distT="0" distB="0" distL="114300" distR="114300" simplePos="0" relativeHeight="251664384" behindDoc="1" locked="0" layoutInCell="1" allowOverlap="1" wp14:anchorId="47568AC2" wp14:editId="67F92C7E">
                  <wp:simplePos x="0" y="0"/>
                  <wp:positionH relativeFrom="column">
                    <wp:posOffset>438150</wp:posOffset>
                  </wp:positionH>
                  <wp:positionV relativeFrom="paragraph">
                    <wp:posOffset>346710</wp:posOffset>
                  </wp:positionV>
                  <wp:extent cx="1913832" cy="3531476"/>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3832" cy="35314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val="0"/>
                <w:bCs/>
                <w:lang w:val="en-US"/>
              </w:rPr>
              <w:t>Halaman Registarasi</w:t>
            </w:r>
          </w:p>
          <w:p w14:paraId="70B8716D" w14:textId="209D6DD9" w:rsidR="00571B60" w:rsidRDefault="00571B60" w:rsidP="00571B60">
            <w:pPr>
              <w:pStyle w:val="ListParagraph"/>
              <w:rPr>
                <w:b w:val="0"/>
                <w:bCs/>
                <w:lang w:val="en-US"/>
              </w:rPr>
            </w:pPr>
          </w:p>
          <w:p w14:paraId="528BEA68" w14:textId="7098CBB0" w:rsidR="00571B60" w:rsidRPr="00571B60" w:rsidRDefault="00571B60" w:rsidP="00571B60">
            <w:pPr>
              <w:rPr>
                <w:b w:val="0"/>
                <w:bCs/>
              </w:rPr>
            </w:pPr>
            <w:r w:rsidRPr="00571B60">
              <w:rPr>
                <w:b w:val="0"/>
                <w:bCs/>
              </w:rPr>
              <w:t>Jika User belum memiliki akun, user dapat melakukan registrasi akun dahulu di halaman ini.</w:t>
            </w:r>
          </w:p>
          <w:p w14:paraId="6CEAEA05" w14:textId="30CB0032" w:rsidR="00571B60" w:rsidRDefault="00571B60" w:rsidP="00571B60">
            <w:pPr>
              <w:pStyle w:val="Konten"/>
              <w:numPr>
                <w:ilvl w:val="0"/>
                <w:numId w:val="3"/>
              </w:numPr>
              <w:rPr>
                <w:lang w:val="en-US"/>
              </w:rPr>
            </w:pPr>
            <w:r>
              <w:rPr>
                <w:noProof/>
              </w:rPr>
              <w:drawing>
                <wp:anchor distT="0" distB="0" distL="114300" distR="114300" simplePos="0" relativeHeight="251666432" behindDoc="1" locked="0" layoutInCell="1" allowOverlap="1" wp14:anchorId="2A939C7E" wp14:editId="17C69C88">
                  <wp:simplePos x="0" y="0"/>
                  <wp:positionH relativeFrom="column">
                    <wp:posOffset>465455</wp:posOffset>
                  </wp:positionH>
                  <wp:positionV relativeFrom="paragraph">
                    <wp:posOffset>339725</wp:posOffset>
                  </wp:positionV>
                  <wp:extent cx="1886394" cy="3536989"/>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6394" cy="35369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Halaman Lengkapi Profil</w:t>
            </w:r>
          </w:p>
          <w:p w14:paraId="30FD5F51" w14:textId="77777777" w:rsidR="00571B60" w:rsidRPr="00571B60" w:rsidRDefault="00571B60" w:rsidP="00571B60">
            <w:pPr>
              <w:tabs>
                <w:tab w:val="left" w:pos="924"/>
              </w:tabs>
              <w:ind w:left="720"/>
              <w:rPr>
                <w:b w:val="0"/>
                <w:bCs/>
              </w:rPr>
            </w:pPr>
            <w:r w:rsidRPr="00571B60">
              <w:rPr>
                <w:b w:val="0"/>
                <w:bCs/>
              </w:rPr>
              <w:t>Setelah user registrasi dan login, user wajib mengisi data diri nya dahulu untuk lanjut ke aplikasi.</w:t>
            </w:r>
          </w:p>
          <w:p w14:paraId="1EBCE6A8" w14:textId="69E48134" w:rsidR="00571B60" w:rsidRDefault="00571B60" w:rsidP="00571B60">
            <w:pPr>
              <w:pStyle w:val="Konten"/>
              <w:numPr>
                <w:ilvl w:val="0"/>
                <w:numId w:val="3"/>
              </w:numPr>
              <w:rPr>
                <w:lang w:val="en-US"/>
              </w:rPr>
            </w:pPr>
            <w:r>
              <w:rPr>
                <w:noProof/>
              </w:rPr>
              <w:lastRenderedPageBreak/>
              <w:drawing>
                <wp:anchor distT="0" distB="0" distL="114300" distR="114300" simplePos="0" relativeHeight="251668480" behindDoc="1" locked="0" layoutInCell="1" allowOverlap="1" wp14:anchorId="4B9DCF42" wp14:editId="0ADA68A7">
                  <wp:simplePos x="0" y="0"/>
                  <wp:positionH relativeFrom="column">
                    <wp:posOffset>476250</wp:posOffset>
                  </wp:positionH>
                  <wp:positionV relativeFrom="paragraph">
                    <wp:posOffset>300990</wp:posOffset>
                  </wp:positionV>
                  <wp:extent cx="2159400" cy="3900689"/>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9400" cy="39006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Halaman Dashboard</w:t>
            </w:r>
          </w:p>
          <w:p w14:paraId="10E8768D" w14:textId="77777777" w:rsidR="00571B60" w:rsidRPr="00571B60" w:rsidRDefault="00571B60" w:rsidP="00571B60">
            <w:pPr>
              <w:rPr>
                <w:b w:val="0"/>
                <w:bCs/>
              </w:rPr>
            </w:pPr>
            <w:r w:rsidRPr="00571B60">
              <w:rPr>
                <w:b w:val="0"/>
                <w:bCs/>
              </w:rPr>
              <w:t>Halaman ini berisi halaman daftar game dan populer game yg di pakai untuk topup game.</w:t>
            </w:r>
          </w:p>
          <w:p w14:paraId="04CF7B62" w14:textId="1C047078" w:rsidR="00571B60" w:rsidRDefault="00571B60" w:rsidP="00571B60">
            <w:pPr>
              <w:pStyle w:val="Konten"/>
              <w:numPr>
                <w:ilvl w:val="0"/>
                <w:numId w:val="3"/>
              </w:numPr>
              <w:rPr>
                <w:lang w:val="en-US"/>
              </w:rPr>
            </w:pPr>
            <w:r>
              <w:rPr>
                <w:b/>
                <w:bCs/>
                <w:noProof/>
              </w:rPr>
              <w:drawing>
                <wp:anchor distT="0" distB="0" distL="114300" distR="114300" simplePos="0" relativeHeight="251670528" behindDoc="1" locked="0" layoutInCell="1" allowOverlap="1" wp14:anchorId="5BFD0AEF" wp14:editId="5E70D86C">
                  <wp:simplePos x="0" y="0"/>
                  <wp:positionH relativeFrom="column">
                    <wp:posOffset>457200</wp:posOffset>
                  </wp:positionH>
                  <wp:positionV relativeFrom="paragraph">
                    <wp:posOffset>310515</wp:posOffset>
                  </wp:positionV>
                  <wp:extent cx="1911928" cy="3374361"/>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1928" cy="33743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Halaman Top Up Game</w:t>
            </w:r>
          </w:p>
          <w:p w14:paraId="73FCC60B" w14:textId="4822800A" w:rsidR="00571B60" w:rsidRDefault="00571B60" w:rsidP="00571B60">
            <w:pPr>
              <w:pStyle w:val="Konten"/>
              <w:ind w:left="720"/>
            </w:pPr>
            <w:r>
              <w:rPr>
                <w:noProof/>
              </w:rPr>
              <w:lastRenderedPageBreak/>
              <w:drawing>
                <wp:anchor distT="0" distB="0" distL="114300" distR="114300" simplePos="0" relativeHeight="251672576" behindDoc="1" locked="0" layoutInCell="1" allowOverlap="1" wp14:anchorId="0E51FCA1" wp14:editId="5CCBF160">
                  <wp:simplePos x="0" y="0"/>
                  <wp:positionH relativeFrom="column">
                    <wp:posOffset>457200</wp:posOffset>
                  </wp:positionH>
                  <wp:positionV relativeFrom="paragraph">
                    <wp:posOffset>824865</wp:posOffset>
                  </wp:positionV>
                  <wp:extent cx="2419350" cy="43008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9350" cy="4300855"/>
                          </a:xfrm>
                          <a:prstGeom prst="rect">
                            <a:avLst/>
                          </a:prstGeom>
                          <a:noFill/>
                          <a:ln>
                            <a:noFill/>
                          </a:ln>
                        </pic:spPr>
                      </pic:pic>
                    </a:graphicData>
                  </a:graphic>
                  <wp14:sizeRelH relativeFrom="margin">
                    <wp14:pctWidth>0</wp14:pctWidth>
                  </wp14:sizeRelH>
                  <wp14:sizeRelV relativeFrom="margin">
                    <wp14:pctHeight>0</wp14:pctHeight>
                  </wp14:sizeRelV>
                </wp:anchor>
              </w:drawing>
            </w:r>
            <w:r>
              <w:t>H</w:t>
            </w:r>
            <w:r w:rsidRPr="00B71D97">
              <w:t>alaman ini digunakan untuk melakukan topup pada game yg di pilih berdasarkan si user</w:t>
            </w:r>
            <w:r>
              <w:t>. Lalu, scrol kebawah untuk memilih nominal topup dengan tampilan dibawah ini :</w:t>
            </w:r>
          </w:p>
          <w:p w14:paraId="2AE86A28" w14:textId="723CD6EE" w:rsidR="00571B60" w:rsidRDefault="00571B60" w:rsidP="00571B60">
            <w:pPr>
              <w:pStyle w:val="ListParagraph"/>
              <w:rPr>
                <w:b w:val="0"/>
                <w:bCs/>
              </w:rPr>
            </w:pPr>
            <w:r>
              <w:rPr>
                <w:b w:val="0"/>
                <w:bCs/>
                <w:noProof/>
              </w:rPr>
              <w:drawing>
                <wp:anchor distT="0" distB="0" distL="114300" distR="114300" simplePos="0" relativeHeight="251674624" behindDoc="1" locked="0" layoutInCell="1" allowOverlap="1" wp14:anchorId="7A9ABBEA" wp14:editId="18E9C3CF">
                  <wp:simplePos x="0" y="0"/>
                  <wp:positionH relativeFrom="column">
                    <wp:posOffset>485775</wp:posOffset>
                  </wp:positionH>
                  <wp:positionV relativeFrom="paragraph">
                    <wp:posOffset>4991100</wp:posOffset>
                  </wp:positionV>
                  <wp:extent cx="1690370" cy="2963545"/>
                  <wp:effectExtent l="0" t="0" r="508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0370" cy="296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1B60">
              <w:rPr>
                <w:b w:val="0"/>
                <w:bCs/>
              </w:rPr>
              <w:t>Setelah, memilih nominal pembayaran scroll kebawah untuk pilih metode pembayaran untuk melakukan pembayaran.</w:t>
            </w:r>
          </w:p>
          <w:p w14:paraId="048EA04E" w14:textId="3DF2CBB0" w:rsidR="00571B60" w:rsidRDefault="00571B60" w:rsidP="00571B60">
            <w:pPr>
              <w:pStyle w:val="ListParagraph"/>
              <w:rPr>
                <w:b w:val="0"/>
                <w:bCs/>
              </w:rPr>
            </w:pPr>
          </w:p>
          <w:p w14:paraId="267D0105" w14:textId="339FEE89" w:rsidR="00606772" w:rsidRDefault="00606772" w:rsidP="00606772">
            <w:pPr>
              <w:pStyle w:val="ListParagraph"/>
              <w:numPr>
                <w:ilvl w:val="0"/>
                <w:numId w:val="3"/>
              </w:numPr>
              <w:rPr>
                <w:b w:val="0"/>
                <w:bCs/>
                <w:lang w:val="en-US"/>
              </w:rPr>
            </w:pPr>
            <w:r>
              <w:rPr>
                <w:b w:val="0"/>
                <w:bCs/>
                <w:noProof/>
              </w:rPr>
              <w:lastRenderedPageBreak/>
              <w:drawing>
                <wp:anchor distT="0" distB="0" distL="114300" distR="114300" simplePos="0" relativeHeight="251675648" behindDoc="0" locked="0" layoutInCell="1" allowOverlap="1" wp14:anchorId="0107B528" wp14:editId="4693B844">
                  <wp:simplePos x="0" y="0"/>
                  <wp:positionH relativeFrom="column">
                    <wp:posOffset>462915</wp:posOffset>
                  </wp:positionH>
                  <wp:positionV relativeFrom="paragraph">
                    <wp:posOffset>264795</wp:posOffset>
                  </wp:positionV>
                  <wp:extent cx="1724025" cy="3137659"/>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724025" cy="3137659"/>
                          </a:xfrm>
                          <a:prstGeom prst="rect">
                            <a:avLst/>
                          </a:prstGeom>
                          <a:noFill/>
                          <a:ln>
                            <a:noFill/>
                          </a:ln>
                        </pic:spPr>
                      </pic:pic>
                    </a:graphicData>
                  </a:graphic>
                </wp:anchor>
              </w:drawing>
            </w:r>
            <w:r>
              <w:rPr>
                <w:b w:val="0"/>
                <w:bCs/>
                <w:lang w:val="en-US"/>
              </w:rPr>
              <w:t>Halaman Riwayat Transaksi</w:t>
            </w:r>
          </w:p>
          <w:p w14:paraId="2C10E910" w14:textId="77777777" w:rsidR="00606772" w:rsidRPr="00606772" w:rsidRDefault="00606772" w:rsidP="00606772">
            <w:pPr>
              <w:ind w:firstLine="720"/>
              <w:rPr>
                <w:b w:val="0"/>
                <w:bCs/>
              </w:rPr>
            </w:pPr>
            <w:r w:rsidRPr="00606772">
              <w:rPr>
                <w:b w:val="0"/>
                <w:bCs/>
              </w:rPr>
              <w:t>Halaman ini berisi riwayat top up yg pernah di lakukan oleh user.</w:t>
            </w:r>
          </w:p>
          <w:p w14:paraId="31EFBD6D" w14:textId="28A19BB9" w:rsidR="00606772" w:rsidRDefault="00606772" w:rsidP="00606772">
            <w:pPr>
              <w:pStyle w:val="ListParagraph"/>
              <w:numPr>
                <w:ilvl w:val="0"/>
                <w:numId w:val="3"/>
              </w:numPr>
              <w:rPr>
                <w:b w:val="0"/>
                <w:bCs/>
                <w:lang w:val="en-US"/>
              </w:rPr>
            </w:pPr>
            <w:r>
              <w:rPr>
                <w:b w:val="0"/>
                <w:bCs/>
                <w:lang w:val="en-US"/>
              </w:rPr>
              <w:t>Halaman Profile</w:t>
            </w:r>
          </w:p>
          <w:p w14:paraId="5ADFC74C" w14:textId="0E4257C4" w:rsidR="00606772" w:rsidRDefault="00606772" w:rsidP="00606772">
            <w:pPr>
              <w:pStyle w:val="ListParagraph"/>
              <w:rPr>
                <w:b w:val="0"/>
                <w:bCs/>
                <w:lang w:val="en-US"/>
              </w:rPr>
            </w:pPr>
            <w:r>
              <w:rPr>
                <w:b w:val="0"/>
                <w:bCs/>
                <w:noProof/>
              </w:rPr>
              <w:drawing>
                <wp:inline distT="0" distB="0" distL="0" distR="0" wp14:anchorId="222DBC84" wp14:editId="4FA5E447">
                  <wp:extent cx="1852550" cy="34183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4191" cy="3439876"/>
                          </a:xfrm>
                          <a:prstGeom prst="rect">
                            <a:avLst/>
                          </a:prstGeom>
                          <a:noFill/>
                          <a:ln>
                            <a:noFill/>
                          </a:ln>
                        </pic:spPr>
                      </pic:pic>
                    </a:graphicData>
                  </a:graphic>
                </wp:inline>
              </w:drawing>
            </w:r>
          </w:p>
          <w:p w14:paraId="0367DD75" w14:textId="77777777" w:rsidR="00606772" w:rsidRPr="00857F05" w:rsidRDefault="00606772" w:rsidP="00606772">
            <w:pPr>
              <w:rPr>
                <w:b w:val="0"/>
                <w:bCs/>
              </w:rPr>
            </w:pPr>
            <w:r w:rsidRPr="00857F05">
              <w:rPr>
                <w:b w:val="0"/>
                <w:bCs/>
              </w:rPr>
              <w:t>Halaman ini berikan informasi user seperti nama,nomor, dan saldo.</w:t>
            </w:r>
          </w:p>
          <w:p w14:paraId="42A78AD3" w14:textId="35F92955" w:rsidR="00606772" w:rsidRPr="00857F05" w:rsidRDefault="00606772" w:rsidP="00606772">
            <w:pPr>
              <w:pStyle w:val="ListParagraph"/>
              <w:numPr>
                <w:ilvl w:val="0"/>
                <w:numId w:val="6"/>
              </w:numPr>
              <w:spacing w:after="160" w:line="259" w:lineRule="auto"/>
              <w:rPr>
                <w:b w:val="0"/>
                <w:bCs/>
              </w:rPr>
            </w:pPr>
            <w:r w:rsidRPr="00857F05">
              <w:rPr>
                <w:b w:val="0"/>
                <w:bCs/>
              </w:rPr>
              <w:t>Klik tombol top up untuk menambahkan saldo dalam akun supaya bisa melakukan topup di dalam aplikasi.</w:t>
            </w:r>
          </w:p>
          <w:p w14:paraId="32B383F6" w14:textId="7B97CCE5" w:rsidR="00606772" w:rsidRPr="00606772" w:rsidRDefault="00606772" w:rsidP="00606772">
            <w:pPr>
              <w:pStyle w:val="ListParagraph"/>
              <w:spacing w:after="160" w:line="259" w:lineRule="auto"/>
              <w:rPr>
                <w:b w:val="0"/>
                <w:bCs/>
              </w:rPr>
            </w:pPr>
            <w:r>
              <w:rPr>
                <w:b w:val="0"/>
                <w:bCs/>
                <w:noProof/>
              </w:rPr>
              <w:lastRenderedPageBreak/>
              <w:drawing>
                <wp:inline distT="0" distB="0" distL="0" distR="0" wp14:anchorId="07671DCD" wp14:editId="5142EBAE">
                  <wp:extent cx="1948846" cy="3675555"/>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1737" cy="3681008"/>
                          </a:xfrm>
                          <a:prstGeom prst="rect">
                            <a:avLst/>
                          </a:prstGeom>
                          <a:noFill/>
                          <a:ln>
                            <a:noFill/>
                          </a:ln>
                        </pic:spPr>
                      </pic:pic>
                    </a:graphicData>
                  </a:graphic>
                </wp:inline>
              </w:drawing>
            </w:r>
          </w:p>
          <w:p w14:paraId="6395741C" w14:textId="50CE098D" w:rsidR="00C63D83" w:rsidRPr="00857F05" w:rsidRDefault="00606772" w:rsidP="00606772">
            <w:pPr>
              <w:pStyle w:val="ListParagraph"/>
              <w:numPr>
                <w:ilvl w:val="0"/>
                <w:numId w:val="5"/>
              </w:numPr>
              <w:spacing w:after="160" w:line="259" w:lineRule="auto"/>
              <w:rPr>
                <w:b w:val="0"/>
                <w:bCs/>
              </w:rPr>
            </w:pPr>
            <w:r w:rsidRPr="00857F05">
              <w:rPr>
                <w:b w:val="0"/>
                <w:bCs/>
              </w:rPr>
              <w:t>Setelah masuk kedalam halaman topup saldo melakukan topup minimal 10.000 dan membayar admin atau fee sebanyak 3000 sekali topup.</w:t>
            </w:r>
          </w:p>
          <w:p w14:paraId="779451CD" w14:textId="7F4A22E1" w:rsidR="00C63D83" w:rsidRDefault="00C63D83" w:rsidP="00C63D83">
            <w:pPr>
              <w:pStyle w:val="Konten"/>
              <w:rPr>
                <w:lang w:val="en-US"/>
              </w:rPr>
            </w:pPr>
            <w:r>
              <w:rPr>
                <w:lang w:val="en-US"/>
              </w:rPr>
              <w:t>2.2 Tugas UAS</w:t>
            </w:r>
          </w:p>
          <w:p w14:paraId="10131A70" w14:textId="1FD7EBE3" w:rsidR="00C63D83" w:rsidRDefault="00C63D83" w:rsidP="00C63D83">
            <w:pPr>
              <w:pStyle w:val="Konten"/>
              <w:rPr>
                <w:lang w:val="en-US"/>
              </w:rPr>
            </w:pPr>
            <w:r>
              <w:rPr>
                <w:lang w:val="en-US"/>
              </w:rPr>
              <w:t xml:space="preserve">Memberikan tampilan rancangan sesuai dengan kriteriai UAS, dengan setiap bagian tidak boleh ada yang sama! Terdiri dari </w:t>
            </w:r>
            <w:r w:rsidRPr="00527489">
              <w:rPr>
                <w:lang w:val="en-US"/>
              </w:rPr>
              <w:t>Salah Satu bentuk</w:t>
            </w:r>
          </w:p>
          <w:p w14:paraId="47EA02FE" w14:textId="4CE559AD" w:rsidR="00C63D83" w:rsidRDefault="00C63D83" w:rsidP="00C63D83">
            <w:pPr>
              <w:pStyle w:val="Konten"/>
              <w:numPr>
                <w:ilvl w:val="0"/>
                <w:numId w:val="4"/>
              </w:numPr>
              <w:rPr>
                <w:lang w:val="en-US"/>
              </w:rPr>
            </w:pPr>
            <w:r w:rsidRPr="00527489">
              <w:rPr>
                <w:lang w:val="en-US"/>
              </w:rPr>
              <w:t xml:space="preserve"> </w:t>
            </w:r>
            <w:r w:rsidR="00606772">
              <w:rPr>
                <w:lang w:val="en-US"/>
              </w:rPr>
              <w:t>Navigasi</w:t>
            </w:r>
          </w:p>
          <w:p w14:paraId="33E37CB6" w14:textId="2501CDCB" w:rsidR="00606772" w:rsidRDefault="00606772" w:rsidP="00606772">
            <w:pPr>
              <w:pStyle w:val="Konten"/>
              <w:ind w:left="720"/>
              <w:rPr>
                <w:lang w:val="en-US"/>
              </w:rPr>
            </w:pPr>
            <w:r>
              <w:rPr>
                <w:noProof/>
                <w:lang w:val="en-US"/>
              </w:rPr>
              <w:drawing>
                <wp:anchor distT="0" distB="0" distL="114300" distR="114300" simplePos="0" relativeHeight="251677696" behindDoc="1" locked="0" layoutInCell="1" allowOverlap="1" wp14:anchorId="5354B7EC" wp14:editId="36FFC12A">
                  <wp:simplePos x="0" y="0"/>
                  <wp:positionH relativeFrom="column">
                    <wp:posOffset>462915</wp:posOffset>
                  </wp:positionH>
                  <wp:positionV relativeFrom="paragraph">
                    <wp:posOffset>58420</wp:posOffset>
                  </wp:positionV>
                  <wp:extent cx="2628614" cy="1009539"/>
                  <wp:effectExtent l="0" t="0" r="635" b="6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614" cy="10095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F9161" w14:textId="38FD5FB4" w:rsidR="00606772" w:rsidRDefault="00606772" w:rsidP="00606772">
            <w:pPr>
              <w:pStyle w:val="Konten"/>
              <w:ind w:left="720"/>
              <w:rPr>
                <w:lang w:val="en-US"/>
              </w:rPr>
            </w:pPr>
          </w:p>
          <w:p w14:paraId="5E7553F0" w14:textId="0F9597DD" w:rsidR="00606772" w:rsidRDefault="00606772" w:rsidP="00606772">
            <w:pPr>
              <w:pStyle w:val="Konten"/>
              <w:ind w:left="720"/>
              <w:rPr>
                <w:lang w:val="en-US"/>
              </w:rPr>
            </w:pPr>
          </w:p>
          <w:p w14:paraId="719C460C" w14:textId="1756A265" w:rsidR="00606772" w:rsidRDefault="00606772" w:rsidP="00606772">
            <w:pPr>
              <w:pStyle w:val="Konten"/>
              <w:ind w:left="720"/>
              <w:rPr>
                <w:lang w:val="en-US"/>
              </w:rPr>
            </w:pPr>
          </w:p>
          <w:p w14:paraId="1F3136B9" w14:textId="0E9EE1E1" w:rsidR="00606772" w:rsidRDefault="00606772" w:rsidP="00606772">
            <w:pPr>
              <w:pStyle w:val="Konten"/>
              <w:rPr>
                <w:lang w:val="en-US"/>
              </w:rPr>
            </w:pPr>
          </w:p>
          <w:p w14:paraId="004C30E9" w14:textId="05FD08A8" w:rsidR="00606772" w:rsidRDefault="00606772" w:rsidP="00606772">
            <w:pPr>
              <w:pStyle w:val="Konten"/>
              <w:rPr>
                <w:lang w:val="en-US"/>
              </w:rPr>
            </w:pPr>
          </w:p>
          <w:p w14:paraId="5741B660" w14:textId="0EFE6292" w:rsidR="00606772" w:rsidRDefault="00606772" w:rsidP="00606772">
            <w:pPr>
              <w:pStyle w:val="Konten"/>
              <w:rPr>
                <w:lang w:val="en-US"/>
              </w:rPr>
            </w:pPr>
          </w:p>
          <w:p w14:paraId="501838A1" w14:textId="4C415E2A" w:rsidR="00606772" w:rsidRDefault="00606772" w:rsidP="00606772">
            <w:pPr>
              <w:pStyle w:val="Konten"/>
              <w:rPr>
                <w:lang w:val="en-US"/>
              </w:rPr>
            </w:pPr>
          </w:p>
          <w:p w14:paraId="02C65DC2" w14:textId="0F078F8E" w:rsidR="00606772" w:rsidRDefault="00606772" w:rsidP="00606772">
            <w:pPr>
              <w:pStyle w:val="Konten"/>
              <w:rPr>
                <w:lang w:val="en-US"/>
              </w:rPr>
            </w:pPr>
          </w:p>
          <w:p w14:paraId="301AF748" w14:textId="158D5495" w:rsidR="00606772" w:rsidRDefault="00606772" w:rsidP="00606772">
            <w:pPr>
              <w:pStyle w:val="Konten"/>
              <w:rPr>
                <w:lang w:val="en-US"/>
              </w:rPr>
            </w:pPr>
          </w:p>
          <w:p w14:paraId="69F2A048" w14:textId="1BFBE74A" w:rsidR="00606772" w:rsidRDefault="00606772" w:rsidP="00606772">
            <w:pPr>
              <w:pStyle w:val="Konten"/>
              <w:rPr>
                <w:lang w:val="en-US"/>
              </w:rPr>
            </w:pPr>
          </w:p>
          <w:p w14:paraId="29E4C266" w14:textId="48028597" w:rsidR="00606772" w:rsidRDefault="00606772" w:rsidP="00606772">
            <w:pPr>
              <w:pStyle w:val="Konten"/>
              <w:rPr>
                <w:lang w:val="en-US"/>
              </w:rPr>
            </w:pPr>
          </w:p>
          <w:p w14:paraId="23CBD716" w14:textId="5E0729AD" w:rsidR="00606772" w:rsidRDefault="00606772" w:rsidP="00606772">
            <w:pPr>
              <w:pStyle w:val="Konten"/>
              <w:rPr>
                <w:lang w:val="en-US"/>
              </w:rPr>
            </w:pPr>
          </w:p>
          <w:p w14:paraId="53D6C503" w14:textId="7150E4E5" w:rsidR="00606772" w:rsidRDefault="00606772" w:rsidP="00606772">
            <w:pPr>
              <w:pStyle w:val="Konten"/>
              <w:rPr>
                <w:lang w:val="en-US"/>
              </w:rPr>
            </w:pPr>
          </w:p>
          <w:p w14:paraId="476A191B" w14:textId="77777777" w:rsidR="00606772" w:rsidRDefault="00606772" w:rsidP="00606772">
            <w:pPr>
              <w:pStyle w:val="Konten"/>
              <w:rPr>
                <w:lang w:val="en-US"/>
              </w:rPr>
            </w:pPr>
          </w:p>
          <w:p w14:paraId="7781AEF9" w14:textId="70672652" w:rsidR="00C63D83" w:rsidRDefault="00606772" w:rsidP="00C63D83">
            <w:pPr>
              <w:pStyle w:val="Konten"/>
              <w:numPr>
                <w:ilvl w:val="0"/>
                <w:numId w:val="4"/>
              </w:numPr>
              <w:rPr>
                <w:lang w:val="en-US"/>
              </w:rPr>
            </w:pPr>
            <w:r>
              <w:rPr>
                <w:noProof/>
                <w:lang w:val="en-US"/>
              </w:rPr>
              <w:lastRenderedPageBreak/>
              <w:drawing>
                <wp:anchor distT="0" distB="0" distL="114300" distR="114300" simplePos="0" relativeHeight="251678720" behindDoc="1" locked="0" layoutInCell="1" allowOverlap="1" wp14:anchorId="2025D31B" wp14:editId="7482D131">
                  <wp:simplePos x="0" y="0"/>
                  <wp:positionH relativeFrom="column">
                    <wp:posOffset>457687</wp:posOffset>
                  </wp:positionH>
                  <wp:positionV relativeFrom="paragraph">
                    <wp:posOffset>241566</wp:posOffset>
                  </wp:positionV>
                  <wp:extent cx="1456660" cy="29950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6660" cy="299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D83" w:rsidRPr="00527489">
              <w:rPr>
                <w:lang w:val="en-US"/>
              </w:rPr>
              <w:t>Dialog</w:t>
            </w:r>
          </w:p>
          <w:p w14:paraId="740EEAEC" w14:textId="2FBA3AAA" w:rsidR="00606772" w:rsidRDefault="00606772" w:rsidP="00606772">
            <w:pPr>
              <w:pStyle w:val="Konten"/>
              <w:ind w:left="720"/>
              <w:rPr>
                <w:lang w:val="en-US"/>
              </w:rPr>
            </w:pPr>
          </w:p>
          <w:p w14:paraId="607B9DC8" w14:textId="0160DB59" w:rsidR="00606772" w:rsidRDefault="00606772" w:rsidP="00606772">
            <w:pPr>
              <w:pStyle w:val="Konten"/>
              <w:ind w:left="720"/>
              <w:rPr>
                <w:lang w:val="en-US"/>
              </w:rPr>
            </w:pPr>
          </w:p>
          <w:p w14:paraId="7BCBA910" w14:textId="4F21D2CF" w:rsidR="00606772" w:rsidRDefault="00606772" w:rsidP="00606772">
            <w:pPr>
              <w:pStyle w:val="Konten"/>
              <w:ind w:left="720"/>
              <w:rPr>
                <w:lang w:val="en-US"/>
              </w:rPr>
            </w:pPr>
          </w:p>
          <w:p w14:paraId="5FA1284A" w14:textId="44937799" w:rsidR="00606772" w:rsidRDefault="00606772" w:rsidP="00606772">
            <w:pPr>
              <w:pStyle w:val="Konten"/>
              <w:ind w:left="720"/>
              <w:rPr>
                <w:lang w:val="en-US"/>
              </w:rPr>
            </w:pPr>
          </w:p>
          <w:p w14:paraId="686004D1" w14:textId="1774F5D9" w:rsidR="00606772" w:rsidRDefault="00606772" w:rsidP="00606772">
            <w:pPr>
              <w:pStyle w:val="Konten"/>
              <w:ind w:left="720"/>
              <w:rPr>
                <w:lang w:val="en-US"/>
              </w:rPr>
            </w:pPr>
          </w:p>
          <w:p w14:paraId="5E616C2C" w14:textId="795F974F" w:rsidR="00606772" w:rsidRDefault="00606772" w:rsidP="00606772">
            <w:pPr>
              <w:pStyle w:val="Konten"/>
              <w:ind w:left="720"/>
              <w:rPr>
                <w:lang w:val="en-US"/>
              </w:rPr>
            </w:pPr>
          </w:p>
          <w:p w14:paraId="633CBAD1" w14:textId="5772904A" w:rsidR="00606772" w:rsidRDefault="00606772" w:rsidP="00606772">
            <w:pPr>
              <w:pStyle w:val="Konten"/>
              <w:ind w:left="720"/>
              <w:rPr>
                <w:lang w:val="en-US"/>
              </w:rPr>
            </w:pPr>
          </w:p>
          <w:p w14:paraId="15FF1478" w14:textId="4B6939C9" w:rsidR="00606772" w:rsidRDefault="00606772" w:rsidP="00606772">
            <w:pPr>
              <w:pStyle w:val="Konten"/>
              <w:ind w:left="720"/>
              <w:rPr>
                <w:lang w:val="en-US"/>
              </w:rPr>
            </w:pPr>
          </w:p>
          <w:p w14:paraId="05C3F084" w14:textId="48EEBA90" w:rsidR="00606772" w:rsidRDefault="00606772" w:rsidP="00606772">
            <w:pPr>
              <w:pStyle w:val="Konten"/>
              <w:ind w:left="720"/>
              <w:rPr>
                <w:lang w:val="en-US"/>
              </w:rPr>
            </w:pPr>
          </w:p>
          <w:p w14:paraId="09781283" w14:textId="7FBCCEB5" w:rsidR="00606772" w:rsidRDefault="00606772" w:rsidP="00606772">
            <w:pPr>
              <w:pStyle w:val="Konten"/>
              <w:ind w:left="720"/>
              <w:rPr>
                <w:lang w:val="en-US"/>
              </w:rPr>
            </w:pPr>
          </w:p>
          <w:p w14:paraId="46A5CDB5" w14:textId="725FF504" w:rsidR="00606772" w:rsidRDefault="00606772" w:rsidP="00606772">
            <w:pPr>
              <w:pStyle w:val="Konten"/>
              <w:ind w:left="720"/>
              <w:rPr>
                <w:lang w:val="en-US"/>
              </w:rPr>
            </w:pPr>
          </w:p>
          <w:p w14:paraId="6F4AA8AD" w14:textId="7E5688DE" w:rsidR="00606772" w:rsidRDefault="00606772" w:rsidP="00606772">
            <w:pPr>
              <w:pStyle w:val="Konten"/>
              <w:ind w:left="720"/>
              <w:rPr>
                <w:lang w:val="en-US"/>
              </w:rPr>
            </w:pPr>
          </w:p>
          <w:p w14:paraId="45228B74" w14:textId="4A8FC4EF" w:rsidR="00C63D83" w:rsidRDefault="00926E24" w:rsidP="00C63D83">
            <w:pPr>
              <w:pStyle w:val="Konten"/>
              <w:numPr>
                <w:ilvl w:val="0"/>
                <w:numId w:val="4"/>
              </w:numPr>
              <w:rPr>
                <w:lang w:val="en-US"/>
              </w:rPr>
            </w:pPr>
            <w:r>
              <w:rPr>
                <w:noProof/>
                <w:lang w:val="en-US"/>
              </w:rPr>
              <w:drawing>
                <wp:anchor distT="0" distB="0" distL="114300" distR="114300" simplePos="0" relativeHeight="251679744" behindDoc="1" locked="0" layoutInCell="1" allowOverlap="1" wp14:anchorId="39AA3295" wp14:editId="38A8E75D">
                  <wp:simplePos x="0" y="0"/>
                  <wp:positionH relativeFrom="column">
                    <wp:posOffset>434340</wp:posOffset>
                  </wp:positionH>
                  <wp:positionV relativeFrom="paragraph">
                    <wp:posOffset>217805</wp:posOffset>
                  </wp:positionV>
                  <wp:extent cx="1492061" cy="306641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2061" cy="3066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3D83" w:rsidRPr="00527489">
              <w:rPr>
                <w:lang w:val="en-US"/>
              </w:rPr>
              <w:t>Dialog Picker</w:t>
            </w:r>
          </w:p>
          <w:p w14:paraId="7A6FBFFC" w14:textId="42926031" w:rsidR="00926E24" w:rsidRDefault="00926E24" w:rsidP="00926E24">
            <w:pPr>
              <w:pStyle w:val="Konten"/>
              <w:rPr>
                <w:lang w:val="en-US"/>
              </w:rPr>
            </w:pPr>
          </w:p>
          <w:p w14:paraId="2815C7E1" w14:textId="1ED9BE8D" w:rsidR="00926E24" w:rsidRDefault="00926E24" w:rsidP="00926E24">
            <w:pPr>
              <w:pStyle w:val="Konten"/>
              <w:rPr>
                <w:lang w:val="en-US"/>
              </w:rPr>
            </w:pPr>
          </w:p>
          <w:p w14:paraId="6AC3097F" w14:textId="1FDE1987" w:rsidR="00926E24" w:rsidRDefault="00926E24" w:rsidP="00926E24">
            <w:pPr>
              <w:pStyle w:val="Konten"/>
              <w:rPr>
                <w:lang w:val="en-US"/>
              </w:rPr>
            </w:pPr>
          </w:p>
          <w:p w14:paraId="3B1EDD88" w14:textId="77B7DFE8" w:rsidR="00926E24" w:rsidRDefault="00926E24" w:rsidP="00926E24">
            <w:pPr>
              <w:pStyle w:val="Konten"/>
              <w:rPr>
                <w:lang w:val="en-US"/>
              </w:rPr>
            </w:pPr>
          </w:p>
          <w:p w14:paraId="7DC7C59D" w14:textId="0555E06F" w:rsidR="00926E24" w:rsidRDefault="00926E24" w:rsidP="00926E24">
            <w:pPr>
              <w:pStyle w:val="Konten"/>
              <w:rPr>
                <w:lang w:val="en-US"/>
              </w:rPr>
            </w:pPr>
          </w:p>
          <w:p w14:paraId="1C341365" w14:textId="0882F106" w:rsidR="00926E24" w:rsidRDefault="00926E24" w:rsidP="00926E24">
            <w:pPr>
              <w:pStyle w:val="Konten"/>
              <w:rPr>
                <w:lang w:val="en-US"/>
              </w:rPr>
            </w:pPr>
          </w:p>
          <w:p w14:paraId="46B2CCB0" w14:textId="54636583" w:rsidR="00926E24" w:rsidRDefault="00926E24" w:rsidP="00926E24">
            <w:pPr>
              <w:pStyle w:val="Konten"/>
              <w:rPr>
                <w:lang w:val="en-US"/>
              </w:rPr>
            </w:pPr>
          </w:p>
          <w:p w14:paraId="043A29CF" w14:textId="77777777" w:rsidR="00926E24" w:rsidRDefault="00926E24" w:rsidP="00926E24">
            <w:pPr>
              <w:pStyle w:val="Konten"/>
              <w:rPr>
                <w:lang w:val="en-US"/>
              </w:rPr>
            </w:pPr>
          </w:p>
          <w:p w14:paraId="5D5EC3F1" w14:textId="178FE086" w:rsidR="00926E24" w:rsidRDefault="00926E24" w:rsidP="00926E24">
            <w:pPr>
              <w:pStyle w:val="Konten"/>
              <w:rPr>
                <w:lang w:val="en-US"/>
              </w:rPr>
            </w:pPr>
          </w:p>
          <w:p w14:paraId="05A544B5" w14:textId="304986EE" w:rsidR="00926E24" w:rsidRDefault="00926E24" w:rsidP="00926E24">
            <w:pPr>
              <w:pStyle w:val="Konten"/>
              <w:rPr>
                <w:lang w:val="en-US"/>
              </w:rPr>
            </w:pPr>
          </w:p>
          <w:p w14:paraId="0FCA34A0" w14:textId="5B51A1A2" w:rsidR="00926E24" w:rsidRDefault="00926E24" w:rsidP="00926E24">
            <w:pPr>
              <w:pStyle w:val="Konten"/>
              <w:rPr>
                <w:lang w:val="en-US"/>
              </w:rPr>
            </w:pPr>
          </w:p>
          <w:p w14:paraId="3AF1416C" w14:textId="54679211" w:rsidR="00926E24" w:rsidRDefault="00926E24" w:rsidP="00857F05">
            <w:pPr>
              <w:pStyle w:val="Konten"/>
              <w:rPr>
                <w:lang w:val="en-US"/>
              </w:rPr>
            </w:pPr>
          </w:p>
          <w:p w14:paraId="245B7B1B" w14:textId="77777777" w:rsidR="00926E24" w:rsidRDefault="00926E24" w:rsidP="00926E24">
            <w:pPr>
              <w:pStyle w:val="Konten"/>
              <w:ind w:left="720"/>
              <w:rPr>
                <w:lang w:val="en-US"/>
              </w:rPr>
            </w:pPr>
          </w:p>
          <w:p w14:paraId="7E8C3897" w14:textId="5E771D59" w:rsidR="00857F05" w:rsidRPr="00857F05" w:rsidRDefault="00C63D83" w:rsidP="00857F05">
            <w:pPr>
              <w:pStyle w:val="Konten"/>
              <w:numPr>
                <w:ilvl w:val="0"/>
                <w:numId w:val="4"/>
              </w:numPr>
              <w:rPr>
                <w:lang w:val="en-US"/>
              </w:rPr>
            </w:pPr>
            <w:r w:rsidRPr="00527489">
              <w:rPr>
                <w:lang w:val="en-US"/>
              </w:rPr>
              <w:t>Adding Packager selain Image Picker, Crousel</w:t>
            </w:r>
            <w:r>
              <w:rPr>
                <w:lang w:val="en-US"/>
              </w:rPr>
              <w:t xml:space="preserve">, ataupun </w:t>
            </w:r>
            <w:r w:rsidRPr="00527489">
              <w:rPr>
                <w:lang w:val="en-US"/>
              </w:rPr>
              <w:t>Flutter Web View</w:t>
            </w:r>
            <w:r w:rsidR="00926E24">
              <w:rPr>
                <w:lang w:val="en-US"/>
              </w:rPr>
              <w:t xml:space="preserve"> </w:t>
            </w:r>
          </w:p>
          <w:p w14:paraId="597FACE5" w14:textId="5535D1EA" w:rsidR="00926E24" w:rsidRDefault="00926E24" w:rsidP="00926E24">
            <w:pPr>
              <w:pStyle w:val="Konten"/>
              <w:ind w:left="720"/>
              <w:rPr>
                <w:lang w:val="en-US"/>
              </w:rPr>
            </w:pPr>
            <w:r>
              <w:rPr>
                <w:lang w:val="en-US"/>
              </w:rPr>
              <w:t>Package tambahan adalah flutter toast untuk menambahkan notifikasi seperti gambar dibawah ini :</w:t>
            </w:r>
          </w:p>
          <w:p w14:paraId="0CC2F00D" w14:textId="77777777" w:rsidR="00926E24" w:rsidRDefault="00926E24" w:rsidP="00926E24">
            <w:pPr>
              <w:pStyle w:val="Konten"/>
              <w:ind w:left="720"/>
              <w:rPr>
                <w:lang w:val="en-US"/>
              </w:rPr>
            </w:pPr>
          </w:p>
          <w:p w14:paraId="720F6570" w14:textId="50EC2A2B" w:rsidR="00926E24" w:rsidRPr="00D948E6" w:rsidRDefault="00926E24" w:rsidP="00926E24">
            <w:pPr>
              <w:pStyle w:val="Konten"/>
              <w:ind w:left="720"/>
              <w:rPr>
                <w:lang w:val="en-US"/>
              </w:rPr>
            </w:pPr>
            <w:r>
              <w:rPr>
                <w:noProof/>
                <w:lang w:val="en-US"/>
              </w:rPr>
              <w:lastRenderedPageBreak/>
              <w:drawing>
                <wp:inline distT="0" distB="0" distL="0" distR="0" wp14:anchorId="6E03365A" wp14:editId="4F33FD39">
                  <wp:extent cx="1945480" cy="400012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3770" cy="4017172"/>
                          </a:xfrm>
                          <a:prstGeom prst="rect">
                            <a:avLst/>
                          </a:prstGeom>
                          <a:noFill/>
                          <a:ln>
                            <a:noFill/>
                          </a:ln>
                        </pic:spPr>
                      </pic:pic>
                    </a:graphicData>
                  </a:graphic>
                </wp:inline>
              </w:drawing>
            </w:r>
          </w:p>
        </w:tc>
      </w:tr>
      <w:tr w:rsidR="00571B60" w14:paraId="59BC2DAF" w14:textId="77777777" w:rsidTr="00C63D83">
        <w:trPr>
          <w:trHeight w:val="3546"/>
        </w:trPr>
        <w:tc>
          <w:tcPr>
            <w:tcW w:w="9999" w:type="dxa"/>
          </w:tcPr>
          <w:p w14:paraId="36583F4C" w14:textId="77777777" w:rsidR="00571B60" w:rsidRDefault="00571B60" w:rsidP="00C63D83">
            <w:pPr>
              <w:pStyle w:val="Subtitle"/>
              <w:framePr w:hSpace="0" w:wrap="auto" w:vAnchor="margin" w:hAnchor="text" w:yAlign="inline"/>
              <w:rPr>
                <w:lang w:val="en-US"/>
              </w:rPr>
            </w:pPr>
          </w:p>
          <w:p w14:paraId="47711EEC" w14:textId="52618FD6" w:rsidR="00926E24" w:rsidRDefault="00926E24" w:rsidP="00C63D83">
            <w:pPr>
              <w:pStyle w:val="Subtitle"/>
              <w:framePr w:hSpace="0" w:wrap="auto" w:vAnchor="margin" w:hAnchor="text" w:yAlign="inline"/>
              <w:rPr>
                <w:lang w:val="en-US"/>
              </w:rPr>
            </w:pPr>
          </w:p>
        </w:tc>
      </w:tr>
      <w:tr w:rsidR="00926E24" w14:paraId="113A91A4" w14:textId="77777777" w:rsidTr="00C63D83">
        <w:trPr>
          <w:trHeight w:val="3546"/>
        </w:trPr>
        <w:tc>
          <w:tcPr>
            <w:tcW w:w="9999" w:type="dxa"/>
          </w:tcPr>
          <w:p w14:paraId="7257112B" w14:textId="77777777" w:rsidR="00926E24" w:rsidRDefault="00926E24" w:rsidP="00C63D83">
            <w:pPr>
              <w:pStyle w:val="Subtitle"/>
              <w:framePr w:hSpace="0" w:wrap="auto" w:vAnchor="margin" w:hAnchor="text" w:yAlign="inline"/>
              <w:rPr>
                <w:lang w:val="en-US"/>
              </w:rPr>
            </w:pPr>
          </w:p>
        </w:tc>
      </w:tr>
    </w:tbl>
    <w:p w14:paraId="0AAC15A7" w14:textId="33E3DB83" w:rsidR="0087605E" w:rsidRPr="00D70D02" w:rsidRDefault="0087605E" w:rsidP="00AB02A7">
      <w:pPr>
        <w:spacing w:after="200"/>
      </w:pPr>
    </w:p>
    <w:sectPr w:rsidR="0087605E" w:rsidRPr="00D70D02" w:rsidSect="00AB02A7">
      <w:headerReference w:type="default" r:id="rId22"/>
      <w:footerReference w:type="default" r:id="rId2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959DE" w14:textId="77777777" w:rsidR="00EE117B" w:rsidRDefault="00EE117B">
      <w:r>
        <w:separator/>
      </w:r>
    </w:p>
    <w:p w14:paraId="1CB99309" w14:textId="77777777" w:rsidR="00EE117B" w:rsidRDefault="00EE117B"/>
  </w:endnote>
  <w:endnote w:type="continuationSeparator" w:id="0">
    <w:p w14:paraId="42C2A6FD" w14:textId="77777777" w:rsidR="00EE117B" w:rsidRDefault="00EE117B">
      <w:r>
        <w:continuationSeparator/>
      </w:r>
    </w:p>
    <w:p w14:paraId="408D0A68" w14:textId="77777777" w:rsidR="00EE117B" w:rsidRDefault="00EE11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45D820EA" w14:textId="77777777" w:rsidR="00DF027C" w:rsidRDefault="00DF027C">
        <w:pPr>
          <w:pStyle w:val="Footer"/>
          <w:jc w:val="center"/>
        </w:pPr>
        <w:r>
          <w:rPr>
            <w:lang w:bidi="id-ID"/>
          </w:rPr>
          <w:fldChar w:fldCharType="begin"/>
        </w:r>
        <w:r>
          <w:rPr>
            <w:lang w:bidi="id-ID"/>
          </w:rPr>
          <w:instrText xml:space="preserve"> PAGE   \* MERGEFORMAT </w:instrText>
        </w:r>
        <w:r>
          <w:rPr>
            <w:lang w:bidi="id-ID"/>
          </w:rPr>
          <w:fldChar w:fldCharType="separate"/>
        </w:r>
        <w:r w:rsidR="00483563">
          <w:rPr>
            <w:noProof/>
            <w:lang w:bidi="id-ID"/>
          </w:rPr>
          <w:t>2</w:t>
        </w:r>
        <w:r>
          <w:rPr>
            <w:noProof/>
            <w:lang w:bidi="id-ID"/>
          </w:rPr>
          <w:fldChar w:fldCharType="end"/>
        </w:r>
      </w:p>
    </w:sdtContent>
  </w:sdt>
  <w:p w14:paraId="0F73841B"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C27AA5" w14:textId="77777777" w:rsidR="00EE117B" w:rsidRDefault="00EE117B">
      <w:r>
        <w:separator/>
      </w:r>
    </w:p>
    <w:p w14:paraId="42E8021A" w14:textId="77777777" w:rsidR="00EE117B" w:rsidRDefault="00EE117B"/>
  </w:footnote>
  <w:footnote w:type="continuationSeparator" w:id="0">
    <w:p w14:paraId="3EBCF993" w14:textId="77777777" w:rsidR="00EE117B" w:rsidRDefault="00EE117B">
      <w:r>
        <w:continuationSeparator/>
      </w:r>
    </w:p>
    <w:p w14:paraId="72BF6526" w14:textId="77777777" w:rsidR="00EE117B" w:rsidRDefault="00EE11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71E377BA" w14:textId="77777777" w:rsidTr="00360494">
      <w:trPr>
        <w:trHeight w:val="978"/>
      </w:trPr>
      <w:tc>
        <w:tcPr>
          <w:tcW w:w="10035" w:type="dxa"/>
          <w:tcBorders>
            <w:top w:val="nil"/>
            <w:left w:val="nil"/>
            <w:bottom w:val="single" w:sz="36" w:space="0" w:color="34ABA2" w:themeColor="accent3"/>
            <w:right w:val="nil"/>
          </w:tcBorders>
        </w:tcPr>
        <w:p w14:paraId="5513C117" w14:textId="77777777" w:rsidR="00D077E9" w:rsidRDefault="00D077E9">
          <w:pPr>
            <w:pStyle w:val="Header"/>
          </w:pPr>
        </w:p>
      </w:tc>
    </w:tr>
  </w:tbl>
  <w:p w14:paraId="3E751BBF"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27D59"/>
    <w:multiLevelType w:val="hybridMultilevel"/>
    <w:tmpl w:val="181AFDFE"/>
    <w:lvl w:ilvl="0" w:tplc="75D026C0">
      <w:start w:val="7"/>
      <w:numFmt w:val="bullet"/>
      <w:lvlText w:val="-"/>
      <w:lvlJc w:val="left"/>
      <w:pPr>
        <w:ind w:left="720" w:hanging="360"/>
      </w:pPr>
      <w:rPr>
        <w:rFonts w:ascii="Calibri" w:eastAsiaTheme="minorEastAsia" w:hAnsi="Calibri" w:cs="Calibri" w:hint="default"/>
        <w:b/>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990727"/>
    <w:multiLevelType w:val="hybridMultilevel"/>
    <w:tmpl w:val="91667E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AE5FD7"/>
    <w:multiLevelType w:val="hybridMultilevel"/>
    <w:tmpl w:val="DFFA34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B595D22"/>
    <w:multiLevelType w:val="hybridMultilevel"/>
    <w:tmpl w:val="A8649B7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AD411C7"/>
    <w:multiLevelType w:val="hybridMultilevel"/>
    <w:tmpl w:val="1D6E87C6"/>
    <w:lvl w:ilvl="0" w:tplc="3809000F">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0A5474B"/>
    <w:multiLevelType w:val="hybridMultilevel"/>
    <w:tmpl w:val="EA28879E"/>
    <w:lvl w:ilvl="0" w:tplc="539602B2">
      <w:start w:val="5"/>
      <w:numFmt w:val="bullet"/>
      <w:lvlText w:val="-"/>
      <w:lvlJc w:val="left"/>
      <w:pPr>
        <w:ind w:left="1080" w:hanging="360"/>
      </w:pPr>
      <w:rPr>
        <w:rFonts w:ascii="Calibri" w:eastAsiaTheme="minorHAnsi" w:hAnsi="Calibri" w:cs="Calibr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55E321E5"/>
    <w:multiLevelType w:val="hybridMultilevel"/>
    <w:tmpl w:val="183AB5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06E15E0"/>
    <w:multiLevelType w:val="hybridMultilevel"/>
    <w:tmpl w:val="46523B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7"/>
  </w:num>
  <w:num w:numId="3">
    <w:abstractNumId w:val="2"/>
  </w:num>
  <w:num w:numId="4">
    <w:abstractNumId w:val="3"/>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E6"/>
    <w:rsid w:val="0002482E"/>
    <w:rsid w:val="00050324"/>
    <w:rsid w:val="000A0150"/>
    <w:rsid w:val="000E63C9"/>
    <w:rsid w:val="00130E9D"/>
    <w:rsid w:val="00150A6D"/>
    <w:rsid w:val="00185B35"/>
    <w:rsid w:val="001F1975"/>
    <w:rsid w:val="001F2BC8"/>
    <w:rsid w:val="001F5F6B"/>
    <w:rsid w:val="00243EBC"/>
    <w:rsid w:val="00246A35"/>
    <w:rsid w:val="00284348"/>
    <w:rsid w:val="00294CA4"/>
    <w:rsid w:val="002F51F5"/>
    <w:rsid w:val="00312137"/>
    <w:rsid w:val="00330359"/>
    <w:rsid w:val="0033762F"/>
    <w:rsid w:val="00360494"/>
    <w:rsid w:val="00366C7E"/>
    <w:rsid w:val="0037474F"/>
    <w:rsid w:val="00384EA3"/>
    <w:rsid w:val="003A39A1"/>
    <w:rsid w:val="003C2191"/>
    <w:rsid w:val="003D3863"/>
    <w:rsid w:val="004110DE"/>
    <w:rsid w:val="0044085A"/>
    <w:rsid w:val="00476E77"/>
    <w:rsid w:val="00483563"/>
    <w:rsid w:val="004B21A5"/>
    <w:rsid w:val="005037F0"/>
    <w:rsid w:val="00516A86"/>
    <w:rsid w:val="00527489"/>
    <w:rsid w:val="005275F6"/>
    <w:rsid w:val="00571B60"/>
    <w:rsid w:val="00572102"/>
    <w:rsid w:val="005F1BB0"/>
    <w:rsid w:val="00606772"/>
    <w:rsid w:val="00612E2C"/>
    <w:rsid w:val="00656C4D"/>
    <w:rsid w:val="006E5716"/>
    <w:rsid w:val="007302B3"/>
    <w:rsid w:val="00730733"/>
    <w:rsid w:val="00730E3A"/>
    <w:rsid w:val="00736AAF"/>
    <w:rsid w:val="00757EBC"/>
    <w:rsid w:val="00765B2A"/>
    <w:rsid w:val="00783A34"/>
    <w:rsid w:val="007C6B52"/>
    <w:rsid w:val="007D16C5"/>
    <w:rsid w:val="007E7E0E"/>
    <w:rsid w:val="00857F05"/>
    <w:rsid w:val="00862FE4"/>
    <w:rsid w:val="0086389A"/>
    <w:rsid w:val="0087605E"/>
    <w:rsid w:val="008A37E4"/>
    <w:rsid w:val="008B1FEE"/>
    <w:rsid w:val="00903C32"/>
    <w:rsid w:val="00916B16"/>
    <w:rsid w:val="009173B9"/>
    <w:rsid w:val="00926E24"/>
    <w:rsid w:val="0093335D"/>
    <w:rsid w:val="0093613E"/>
    <w:rsid w:val="00943026"/>
    <w:rsid w:val="00966B81"/>
    <w:rsid w:val="009C7720"/>
    <w:rsid w:val="00A23AFA"/>
    <w:rsid w:val="00A31B3E"/>
    <w:rsid w:val="00A532F3"/>
    <w:rsid w:val="00A8489E"/>
    <w:rsid w:val="00AB02A7"/>
    <w:rsid w:val="00AC29F3"/>
    <w:rsid w:val="00AD30B7"/>
    <w:rsid w:val="00B203F3"/>
    <w:rsid w:val="00B231E5"/>
    <w:rsid w:val="00B70D71"/>
    <w:rsid w:val="00C02B87"/>
    <w:rsid w:val="00C4086D"/>
    <w:rsid w:val="00C63D83"/>
    <w:rsid w:val="00CA1896"/>
    <w:rsid w:val="00CB5B28"/>
    <w:rsid w:val="00CF5371"/>
    <w:rsid w:val="00D0323A"/>
    <w:rsid w:val="00D0559F"/>
    <w:rsid w:val="00D077E9"/>
    <w:rsid w:val="00D42CB7"/>
    <w:rsid w:val="00D5413D"/>
    <w:rsid w:val="00D570A9"/>
    <w:rsid w:val="00D70D02"/>
    <w:rsid w:val="00D770C7"/>
    <w:rsid w:val="00D86945"/>
    <w:rsid w:val="00D90290"/>
    <w:rsid w:val="00D948E6"/>
    <w:rsid w:val="00DD152F"/>
    <w:rsid w:val="00DE213F"/>
    <w:rsid w:val="00DF027C"/>
    <w:rsid w:val="00E00A32"/>
    <w:rsid w:val="00E22ACD"/>
    <w:rsid w:val="00E620B0"/>
    <w:rsid w:val="00E81B40"/>
    <w:rsid w:val="00EE117B"/>
    <w:rsid w:val="00EE64AD"/>
    <w:rsid w:val="00EF555B"/>
    <w:rsid w:val="00F027BB"/>
    <w:rsid w:val="00F11DCF"/>
    <w:rsid w:val="00F162EA"/>
    <w:rsid w:val="00F31545"/>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DEE4A"/>
  <w15:docId w15:val="{72123EE7-4ECD-4219-8CEB-CC2DA493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8A37E4"/>
    <w:pPr>
      <w:keepNext/>
      <w:spacing w:before="240" w:after="60"/>
      <w:outlineLvl w:val="0"/>
    </w:pPr>
    <w:rPr>
      <w:rFonts w:asciiTheme="majorHAnsi" w:eastAsiaTheme="majorEastAsia" w:hAnsiTheme="majorHAnsi" w:cstheme="majorBidi"/>
      <w:color w:val="061F57" w:themeColor="text2" w:themeShade="BF"/>
      <w:kern w:val="28"/>
      <w:sz w:val="52"/>
      <w:szCs w:val="32"/>
      <w:lang w:val="en-US" w:bidi="id-ID"/>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8A37E4"/>
    <w:rPr>
      <w:rFonts w:asciiTheme="majorHAnsi" w:eastAsiaTheme="majorEastAsia" w:hAnsiTheme="majorHAnsi" w:cstheme="majorBidi"/>
      <w:b/>
      <w:color w:val="061F57" w:themeColor="text2" w:themeShade="BF"/>
      <w:kern w:val="28"/>
      <w:sz w:val="52"/>
      <w:szCs w:val="32"/>
      <w:lang w:val="en-US" w:bidi="id-ID"/>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a">
    <w:name w:val="Nama"/>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Konten">
    <w:name w:val="Konten"/>
    <w:basedOn w:val="Normal"/>
    <w:link w:val="KarakterKonten"/>
    <w:qFormat/>
    <w:rsid w:val="00DF027C"/>
    <w:rPr>
      <w:b w:val="0"/>
    </w:rPr>
  </w:style>
  <w:style w:type="paragraph" w:customStyle="1" w:styleId="TeksPenekanan">
    <w:name w:val="Teks Penekanan"/>
    <w:basedOn w:val="Normal"/>
    <w:link w:val="KarakterTeksPenekanan"/>
    <w:qFormat/>
    <w:rsid w:val="00DF027C"/>
  </w:style>
  <w:style w:type="character" w:customStyle="1" w:styleId="KarakterKonten">
    <w:name w:val="Karakter Konten"/>
    <w:basedOn w:val="DefaultParagraphFont"/>
    <w:link w:val="Konten"/>
    <w:rsid w:val="00DF027C"/>
    <w:rPr>
      <w:rFonts w:eastAsiaTheme="minorEastAsia"/>
      <w:color w:val="082A75" w:themeColor="text2"/>
      <w:sz w:val="28"/>
      <w:szCs w:val="22"/>
    </w:rPr>
  </w:style>
  <w:style w:type="character" w:customStyle="1" w:styleId="KarakterTeksPenekanan">
    <w:name w:val="Karakter Teks Penekanan"/>
    <w:basedOn w:val="DefaultParagraphFont"/>
    <w:link w:val="TeksPenekanan"/>
    <w:rsid w:val="00DF027C"/>
    <w:rPr>
      <w:rFonts w:eastAsiaTheme="minorEastAsia"/>
      <w:b/>
      <w:color w:val="082A75" w:themeColor="text2"/>
      <w:sz w:val="28"/>
      <w:szCs w:val="22"/>
    </w:rPr>
  </w:style>
  <w:style w:type="character" w:styleId="Hyperlink">
    <w:name w:val="Hyperlink"/>
    <w:basedOn w:val="DefaultParagraphFont"/>
    <w:uiPriority w:val="99"/>
    <w:unhideWhenUsed/>
    <w:rsid w:val="001F1975"/>
    <w:rPr>
      <w:color w:val="3592CF" w:themeColor="hyperlink"/>
      <w:u w:val="single"/>
    </w:rPr>
  </w:style>
  <w:style w:type="character" w:styleId="UnresolvedMention">
    <w:name w:val="Unresolved Mention"/>
    <w:basedOn w:val="DefaultParagraphFont"/>
    <w:uiPriority w:val="99"/>
    <w:semiHidden/>
    <w:unhideWhenUsed/>
    <w:rsid w:val="001F1975"/>
    <w:rPr>
      <w:color w:val="605E5C"/>
      <w:shd w:val="clear" w:color="auto" w:fill="E1DFDD"/>
    </w:rPr>
  </w:style>
  <w:style w:type="character" w:styleId="FollowedHyperlink">
    <w:name w:val="FollowedHyperlink"/>
    <w:basedOn w:val="DefaultParagraphFont"/>
    <w:uiPriority w:val="99"/>
    <w:semiHidden/>
    <w:unhideWhenUsed/>
    <w:rsid w:val="008A37E4"/>
    <w:rPr>
      <w:color w:val="3592CF" w:themeColor="followedHyperlink"/>
      <w:u w:val="single"/>
    </w:rPr>
  </w:style>
  <w:style w:type="paragraph" w:styleId="ListParagraph">
    <w:name w:val="List Paragraph"/>
    <w:basedOn w:val="Normal"/>
    <w:uiPriority w:val="34"/>
    <w:unhideWhenUsed/>
    <w:qFormat/>
    <w:rsid w:val="00571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668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naryo%20Winardi\AppData\Local\Microsoft\Office\16.0\DTS\id-id%7b807F4FF5-7FDB-4BA0-9162-2EE0A079A56E%7d\%7b2BE40709-B94C-47C4-A99D-41E4766A4805%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E21841493814107BE6C063C3D69232F"/>
        <w:category>
          <w:name w:val="General"/>
          <w:gallery w:val="placeholder"/>
        </w:category>
        <w:types>
          <w:type w:val="bbPlcHdr"/>
        </w:types>
        <w:behaviors>
          <w:behavior w:val="content"/>
        </w:behaviors>
        <w:guid w:val="{72F6B2C7-DCD9-4249-9A0A-014EEE84F2B0}"/>
      </w:docPartPr>
      <w:docPartBody>
        <w:p w:rsidR="00E720E1" w:rsidRDefault="00B46A3D">
          <w:pPr>
            <w:pStyle w:val="6E21841493814107BE6C063C3D69232F"/>
          </w:pPr>
          <w:r w:rsidRPr="00D86945">
            <w:rPr>
              <w:rStyle w:val="SubtitleChar"/>
              <w:b/>
              <w:lang w:bidi="id-ID"/>
            </w:rPr>
            <w:fldChar w:fldCharType="begin"/>
          </w:r>
          <w:r w:rsidRPr="00D86945">
            <w:rPr>
              <w:rStyle w:val="SubtitleChar"/>
              <w:lang w:bidi="id-ID"/>
            </w:rPr>
            <w:instrText xml:space="preserve"> DATE  \@ "MMMM d"  \* MERGEFORMAT </w:instrText>
          </w:r>
          <w:r w:rsidRPr="00D86945">
            <w:rPr>
              <w:rStyle w:val="SubtitleChar"/>
              <w:b/>
              <w:lang w:bidi="id-ID"/>
            </w:rPr>
            <w:fldChar w:fldCharType="separate"/>
          </w:r>
          <w:r>
            <w:rPr>
              <w:rStyle w:val="SubtitleChar"/>
              <w:lang w:bidi="id-ID"/>
            </w:rPr>
            <w:t>Juni 27</w:t>
          </w:r>
          <w:r w:rsidRPr="00D86945">
            <w:rPr>
              <w:rStyle w:val="SubtitleChar"/>
              <w:b/>
              <w:lang w:bidi="id-ID"/>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0E1"/>
    <w:rsid w:val="00B46A3D"/>
    <w:rsid w:val="00CA6C21"/>
    <w:rsid w:val="00E720E1"/>
    <w:rsid w:val="00FC2CD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6E21841493814107BE6C063C3D69232F">
    <w:name w:val="6E21841493814107BE6C063C3D6923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{2BE40709-B94C-47C4-A99D-41E4766A4805}tf16392850_win32</Template>
  <TotalTime>5</TotalTime>
  <Pages>11</Pages>
  <Words>489</Words>
  <Characters>2789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Sunaryo Winardi</dc:creator>
  <cp:keywords/>
  <cp:lastModifiedBy>Aldi Syahputra</cp:lastModifiedBy>
  <cp:revision>3</cp:revision>
  <cp:lastPrinted>2023-07-10T18:10:00Z</cp:lastPrinted>
  <dcterms:created xsi:type="dcterms:W3CDTF">2023-07-10T18:11:00Z</dcterms:created>
  <dcterms:modified xsi:type="dcterms:W3CDTF">2023-07-10T18:14:00Z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